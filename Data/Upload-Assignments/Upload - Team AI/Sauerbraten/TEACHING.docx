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B26A" w14:textId="77777777" w:rsidR="00D62C3C" w:rsidRPr="0014424A" w:rsidRDefault="00D62C3C" w:rsidP="006349DE">
      <w:pPr>
        <w:pStyle w:val="berschrift1"/>
        <w:jc w:val="center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TEACHING &amp; RESEARCH DESIGN</w:t>
      </w:r>
    </w:p>
    <w:p w14:paraId="5A596166" w14:textId="77777777" w:rsidR="00D62C3C" w:rsidRPr="0014424A" w:rsidRDefault="00D62C3C" w:rsidP="0014424A">
      <w:pPr>
        <w:pStyle w:val="berschrift2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SCENARIO 1 - SMART INSULIN PEN WITH ML COMPONENT</w:t>
      </w:r>
    </w:p>
    <w:p w14:paraId="31FA7E8A" w14:textId="77777777" w:rsidR="00D62C3C" w:rsidRPr="0014424A" w:rsidRDefault="00D62C3C" w:rsidP="007E2CF2">
      <w:pPr>
        <w:pStyle w:val="berschrift2"/>
        <w:rPr>
          <w:lang w:val="en-US"/>
        </w:rPr>
      </w:pPr>
      <w:r w:rsidRPr="0014424A">
        <w:rPr>
          <w:lang w:val="en-US"/>
        </w:rPr>
        <w:t>THE STORY</w:t>
      </w:r>
    </w:p>
    <w:p w14:paraId="71D550F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proofErr w:type="spellStart"/>
      <w:r w:rsidRPr="0014424A">
        <w:rPr>
          <w:rFonts w:ascii="Arial" w:hAnsi="Arial" w:cs="Arial"/>
          <w:lang w:val="en-US"/>
        </w:rPr>
        <w:t>SmartDose</w:t>
      </w:r>
      <w:proofErr w:type="spellEnd"/>
      <w:r w:rsidRPr="0014424A">
        <w:rPr>
          <w:rFonts w:ascii="Arial" w:hAnsi="Arial" w:cs="Arial"/>
          <w:lang w:val="en-US"/>
        </w:rPr>
        <w:t xml:space="preserve"> GmbH builds a connected insulin pen for diabetic patients.</w:t>
      </w:r>
    </w:p>
    <w:p w14:paraId="1F9015F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pen logs every injection and syncs data to a mobile app.</w:t>
      </w:r>
    </w:p>
    <w:p w14:paraId="75A7262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9 developers, running Scrum with 2-week sprints - working well for 3 years.</w:t>
      </w:r>
    </w:p>
    <w:p w14:paraId="286F915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5B26A0A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returns from a digital health conference with a new plan:</w:t>
      </w:r>
    </w:p>
    <w:p w14:paraId="73EED4E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add an ML model that analyses each patient's blood glucose history and</w:t>
      </w:r>
    </w:p>
    <w:p w14:paraId="2C6B7E4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automatically recommends the next insulin dose. This makes the pen truly smart."</w:t>
      </w:r>
    </w:p>
    <w:p w14:paraId="32D7950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37DDCD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changes immediately:</w:t>
      </w:r>
    </w:p>
    <w:p w14:paraId="5E8E7BD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The ML model is trained on data, not coded. Its output is probabilistic -</w:t>
      </w:r>
    </w:p>
    <w:p w14:paraId="1B31255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it will sometimes be wrong, and a wrong insulin dose can be life-threatening.</w:t>
      </w:r>
    </w:p>
    <w:p w14:paraId="4771823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Training requires blood glucose histories, meal logs, and physical activity</w:t>
      </w:r>
    </w:p>
    <w:p w14:paraId="689C95F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data from real patients. This is highly sensitive personal health data.</w:t>
      </w:r>
    </w:p>
    <w:p w14:paraId="5A325B2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EU law (MDR) classifies this AI as a medical device. The model must be</w:t>
      </w:r>
    </w:p>
    <w:p w14:paraId="58E0D8D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clinically validated and approved before any real patient acts on its output.</w:t>
      </w:r>
    </w:p>
    <w:p w14:paraId="44EC785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Every patient is different. A dose that is correct for one person may be</w:t>
      </w:r>
    </w:p>
    <w:p w14:paraId="3ED27F1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dangerous for another - the model must learn per-patient patterns and</w:t>
      </w:r>
    </w:p>
    <w:p w14:paraId="2C61B5F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must be monitored continuously for safety.</w:t>
      </w:r>
    </w:p>
    <w:p w14:paraId="3B8EE28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Nobody on the current team has ML or data science experience.</w:t>
      </w:r>
    </w:p>
    <w:p w14:paraId="7395436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048025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wants a prototype in 6 months and regulatory approval in 18 months.</w:t>
      </w:r>
    </w:p>
    <w:p w14:paraId="258E8C5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8AB8D92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TASK 1 - ANALYSE</w:t>
      </w:r>
    </w:p>
    <w:p w14:paraId="18630650" w14:textId="77777777" w:rsidR="007E2CF2" w:rsidRDefault="00D62C3C" w:rsidP="0014424A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Scrum elements still work? Which create new problems? </w:t>
      </w:r>
    </w:p>
    <w:p w14:paraId="29F5F099" w14:textId="77777777" w:rsidR="00CC22ED" w:rsidRPr="0014424A" w:rsidRDefault="00D62C3C" w:rsidP="007E2CF2">
      <w:pPr>
        <w:pStyle w:val="Listenabsatz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(Bullet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62C3C" w:rsidRPr="0014424A" w14:paraId="1243434B" w14:textId="77777777" w:rsidTr="00CC22ED">
        <w:tc>
          <w:tcPr>
            <w:tcW w:w="3020" w:type="dxa"/>
            <w:tcBorders>
              <w:bottom w:val="single" w:sz="4" w:space="0" w:color="auto"/>
            </w:tcBorders>
          </w:tcPr>
          <w:p w14:paraId="5B1BE6A3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586BD8E0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3C6BE52A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D62C3C" w:rsidRPr="00C1047A" w14:paraId="48DE7E91" w14:textId="77777777" w:rsidTr="00CC22ED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4F37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C8F1" w14:textId="4B0A07B2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89CF32" w14:textId="1CC0F6D0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Because of the changes there are much work to do and the customer wants in 6 Months a prototype there must be done changes.</w:t>
            </w:r>
          </w:p>
        </w:tc>
      </w:tr>
      <w:tr w:rsidR="00D62C3C" w:rsidRPr="00C1047A" w14:paraId="54458A43" w14:textId="77777777" w:rsidTr="00CC22ED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4C81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C3D0" w14:textId="0F7F8296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75B8F7" w14:textId="677BEF1D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 ML Model gives wrong results that is why the DoD is wrong and must be changed.</w:t>
            </w:r>
          </w:p>
        </w:tc>
      </w:tr>
      <w:tr w:rsidR="00D62C3C" w:rsidRPr="0014424A" w14:paraId="2D65059D" w14:textId="77777777" w:rsidTr="00CC22ED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FE77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D1B4" w14:textId="5DBF8B99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6CC240" w14:textId="03A197A2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The prioritization hasn’t changed </w:t>
            </w:r>
          </w:p>
        </w:tc>
      </w:tr>
      <w:tr w:rsidR="00D62C3C" w:rsidRPr="00C1047A" w14:paraId="0E649E4E" w14:textId="77777777" w:rsidTr="00CC22ED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3553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6A19" w14:textId="0CB9788D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921CB8" w14:textId="01E615A9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 Review will be the same</w:t>
            </w:r>
          </w:p>
        </w:tc>
      </w:tr>
      <w:tr w:rsidR="00D62C3C" w:rsidRPr="00C1047A" w14:paraId="2062773F" w14:textId="77777777" w:rsidTr="00CC22ED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4519D98C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BBA714" w14:textId="33F8FAF7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9056E3A" w14:textId="7659404B" w:rsidR="00D62C3C" w:rsidRPr="0014424A" w:rsidRDefault="00C1047A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Nobody on the Team has experience with ML Models that will it make slower</w:t>
            </w:r>
          </w:p>
        </w:tc>
      </w:tr>
    </w:tbl>
    <w:p w14:paraId="7C856CF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25B36CE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F665DFE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4530C552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B0EB1ED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DCCDAD0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36F3585F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30920343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6C93F781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038B0BB9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084D756D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E9E9970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45711210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2 - DECIDE</w:t>
      </w:r>
    </w:p>
    <w:p w14:paraId="1DCEC86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Three situations. For each: pick one option and justify your choice.</w:t>
      </w:r>
    </w:p>
    <w:p w14:paraId="20E9FF8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would do both" is not an answer.</w:t>
      </w:r>
    </w:p>
    <w:p w14:paraId="4BFD23D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955506A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A - WHO DO YOU HIRE FIRST?</w:t>
      </w:r>
    </w:p>
    <w:p w14:paraId="68FAD3C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budget for exactly 2 new hires.</w:t>
      </w:r>
    </w:p>
    <w:p w14:paraId="799AD73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need all four of these roles:</w:t>
      </w:r>
    </w:p>
    <w:p w14:paraId="443EA6EE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ML Engineer - builds and trains the model</w:t>
      </w:r>
    </w:p>
    <w:p w14:paraId="3296C56A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Clinical Validator - tests whether the model is medically safe</w:t>
      </w:r>
    </w:p>
    <w:p w14:paraId="5D203BE3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Data Privacy Officer - ensures GDPR compliance for patient data</w:t>
      </w:r>
    </w:p>
    <w:p w14:paraId="38A65F23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Regulatory Specialist</w:t>
      </w:r>
      <w:r w:rsidR="00CC22ED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- navigates MDR approval with the authorities</w:t>
      </w:r>
    </w:p>
    <w:p w14:paraId="619C9C3A" w14:textId="77777777" w:rsidR="00CC22ED" w:rsidRPr="0014424A" w:rsidRDefault="00CC22ED" w:rsidP="0014424A">
      <w:pPr>
        <w:pStyle w:val="Listenabsatz"/>
        <w:jc w:val="left"/>
        <w:rPr>
          <w:rFonts w:ascii="Arial" w:hAnsi="Arial" w:cs="Arial"/>
          <w:lang w:val="en-US"/>
        </w:rPr>
      </w:pPr>
    </w:p>
    <w:p w14:paraId="50224718" w14:textId="309AC12F" w:rsidR="00CC22ED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Which 2 do you hire first?</w:t>
      </w:r>
      <w:r w:rsidR="00C1047A">
        <w:rPr>
          <w:rFonts w:ascii="Arial" w:hAnsi="Arial" w:cs="Arial"/>
          <w:sz w:val="24"/>
          <w:szCs w:val="24"/>
          <w:lang w:val="en-US"/>
        </w:rPr>
        <w:t xml:space="preserve"> Number 4 and 2</w:t>
      </w:r>
    </w:p>
    <w:p w14:paraId="4E0E3E62" w14:textId="56BBB468" w:rsidR="00CC22ED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risk do you consciously accept by waiting on the other 2?</w:t>
      </w:r>
      <w:r w:rsidR="00C1047A">
        <w:rPr>
          <w:rFonts w:ascii="Arial" w:hAnsi="Arial" w:cs="Arial"/>
          <w:sz w:val="24"/>
          <w:szCs w:val="24"/>
          <w:lang w:val="en-US"/>
        </w:rPr>
        <w:t xml:space="preserve"> That the Customer Data isn’t save and that the ML Models aren’t </w:t>
      </w:r>
      <w:proofErr w:type="spellStart"/>
      <w:r w:rsidR="00C1047A">
        <w:rPr>
          <w:rFonts w:ascii="Arial" w:hAnsi="Arial" w:cs="Arial"/>
          <w:sz w:val="24"/>
          <w:szCs w:val="24"/>
          <w:lang w:val="en-US"/>
        </w:rPr>
        <w:t>build</w:t>
      </w:r>
      <w:proofErr w:type="spellEnd"/>
      <w:r w:rsidR="00C1047A">
        <w:rPr>
          <w:rFonts w:ascii="Arial" w:hAnsi="Arial" w:cs="Arial"/>
          <w:sz w:val="24"/>
          <w:szCs w:val="24"/>
          <w:lang w:val="en-US"/>
        </w:rPr>
        <w:t xml:space="preserve"> in time.</w:t>
      </w:r>
    </w:p>
    <w:p w14:paraId="137C0734" w14:textId="682C85A7" w:rsidR="00D62C3C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is the earliest point in the project where the missing roles become a critical bottleneck?</w:t>
      </w:r>
      <w:r w:rsidR="00C1047A">
        <w:rPr>
          <w:rFonts w:ascii="Arial" w:hAnsi="Arial" w:cs="Arial"/>
          <w:sz w:val="24"/>
          <w:szCs w:val="24"/>
          <w:lang w:val="en-US"/>
        </w:rPr>
        <w:t xml:space="preserve"> When they need to present a Prototype.</w:t>
      </w:r>
    </w:p>
    <w:p w14:paraId="182D01F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1B099A0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B - WHICH DATA DO YOU USE?</w:t>
      </w:r>
    </w:p>
    <w:p w14:paraId="3F025A8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To train the model you need patient data. Two hospitals offer data:</w:t>
      </w:r>
    </w:p>
    <w:p w14:paraId="5856D65C" w14:textId="77777777" w:rsidR="00D62C3C" w:rsidRPr="0014424A" w:rsidRDefault="00D62C3C" w:rsidP="0014424A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A: 50,000 patient records, large and diverse dataset.</w:t>
      </w:r>
    </w:p>
    <w:p w14:paraId="166A7CEA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the data was collected before AI training was</w:t>
      </w:r>
    </w:p>
    <w:p w14:paraId="0E46C94B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 use case - patients never explicitly consented to this.</w:t>
      </w:r>
    </w:p>
    <w:p w14:paraId="4CA50322" w14:textId="77777777" w:rsidR="00D62C3C" w:rsidRPr="0014424A" w:rsidRDefault="00D62C3C" w:rsidP="0014424A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B: 5,000 patient records, full informed consent for AI use.</w:t>
      </w:r>
    </w:p>
    <w:p w14:paraId="717614BA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5,000 records may not be enough to train a</w:t>
      </w:r>
    </w:p>
    <w:p w14:paraId="5A061A8E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reliable model. A model trained on too little data can</w:t>
      </w:r>
    </w:p>
    <w:p w14:paraId="3735A482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fail dangerously on edge cases</w:t>
      </w:r>
    </w:p>
    <w:p w14:paraId="1FF4F0C9" w14:textId="77777777" w:rsidR="00CC22ED" w:rsidRPr="0014424A" w:rsidRDefault="00CC22ED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12C61588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434B2F5" w14:textId="77777777" w:rsidR="00CC22ED" w:rsidRDefault="00CC22ED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04C255D2" w14:textId="77777777" w:rsidR="0014424A" w:rsidRPr="0014424A" w:rsidRDefault="0014424A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2E631396" w14:textId="1A5C5F79" w:rsidR="00CC22ED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dataset do you use - A, B, or neither?</w:t>
      </w:r>
      <w:r w:rsidR="00C1047A">
        <w:rPr>
          <w:rFonts w:ascii="Arial" w:hAnsi="Arial" w:cs="Arial"/>
          <w:lang w:val="en-US"/>
        </w:rPr>
        <w:t xml:space="preserve"> neither</w:t>
      </w:r>
    </w:p>
    <w:p w14:paraId="29F3211C" w14:textId="77777777" w:rsidR="00CC22ED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are the consequences of your choice for patient safety and</w:t>
      </w:r>
    </w:p>
    <w:p w14:paraId="6F49EAD0" w14:textId="65827F03" w:rsidR="00D62C3C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for the project timeline?</w:t>
      </w:r>
      <w:r w:rsidR="00C1047A">
        <w:rPr>
          <w:rFonts w:ascii="Arial" w:hAnsi="Arial" w:cs="Arial"/>
          <w:lang w:val="en-US"/>
        </w:rPr>
        <w:t xml:space="preserve"> The patient</w:t>
      </w:r>
      <w:r w:rsidR="008B0C5F">
        <w:rPr>
          <w:rFonts w:ascii="Arial" w:hAnsi="Arial" w:cs="Arial"/>
          <w:lang w:val="en-US"/>
        </w:rPr>
        <w:t>s Data will not be stolen and the Ai model can´t be trained but there cannot happen a mistake.</w:t>
      </w:r>
    </w:p>
    <w:p w14:paraId="01C21DE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0F01255F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C - WHAT DO YOU TELL THE CEO?</w:t>
      </w:r>
    </w:p>
    <w:p w14:paraId="3A035ED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The CEO insists: "Prototype shown to real patients in 6 months."</w:t>
      </w:r>
    </w:p>
    <w:p w14:paraId="2E59565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EU regulatory approval (MDR) takes a minimum of 18 months.</w:t>
      </w:r>
    </w:p>
    <w:p w14:paraId="3451F5F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cannot legally show the model's dosage output to real patients</w:t>
      </w:r>
    </w:p>
    <w:p w14:paraId="4756AF1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before approval - doing so would be a criminal offence.</w:t>
      </w:r>
    </w:p>
    <w:p w14:paraId="638810C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5F93D3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three options:</w:t>
      </w:r>
    </w:p>
    <w:p w14:paraId="75AE88B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(1) Push back on the CEO: delay the patient-facing demo to month 18.</w:t>
      </w:r>
    </w:p>
    <w:p w14:paraId="43C10DE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Risk: loss of investor confidence, possible funding cut.</w:t>
      </w:r>
    </w:p>
    <w:p w14:paraId="603E72B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(2) Build a "shadow mode" prototype: the model runs in the background</w:t>
      </w:r>
    </w:p>
    <w:p w14:paraId="56C49C1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and generates recommendations, but patients never see them.</w:t>
      </w:r>
    </w:p>
    <w:p w14:paraId="4FA6147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 doctor reviews the hidden output for safety research only.</w:t>
      </w:r>
    </w:p>
    <w:p w14:paraId="316C3D2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(3) Launch in a non-EU country first where regulations are less strict,</w:t>
      </w:r>
    </w:p>
    <w:p w14:paraId="2073AB4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gather real-world data, use it to speed up the EU approval.</w:t>
      </w:r>
    </w:p>
    <w:p w14:paraId="107FC5E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0D6E37E" w14:textId="365D39ED" w:rsidR="0014424A" w:rsidRPr="0014424A" w:rsidRDefault="00D62C3C" w:rsidP="0014424A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option do you choose?</w:t>
      </w:r>
      <w:r w:rsidR="008B0C5F">
        <w:rPr>
          <w:rFonts w:ascii="Arial" w:hAnsi="Arial" w:cs="Arial"/>
          <w:lang w:val="en-US"/>
        </w:rPr>
        <w:t xml:space="preserve"> 3</w:t>
      </w:r>
    </w:p>
    <w:p w14:paraId="1EE20655" w14:textId="77777777" w:rsidR="00D62C3C" w:rsidRPr="0014424A" w:rsidRDefault="00D62C3C" w:rsidP="0014424A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does your actual project timeline look like as a result?</w:t>
      </w:r>
    </w:p>
    <w:p w14:paraId="6019AF2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5460BDC3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1E5CB8D5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662B98CC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3191A6A6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3BB2EE4B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3 - REFLECT</w:t>
      </w:r>
    </w:p>
    <w:p w14:paraId="5A6C91BB" w14:textId="77777777" w:rsidR="0014424A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In 2-3 sentences:</w:t>
      </w:r>
    </w:p>
    <w:p w14:paraId="121F8EA6" w14:textId="77777777" w:rsidR="0014424A" w:rsidRPr="0014424A" w:rsidRDefault="00D62C3C" w:rsidP="0014424A">
      <w:pPr>
        <w:pStyle w:val="Listenabsatz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of the three situations was hardest to decide and why? </w:t>
      </w:r>
    </w:p>
    <w:p w14:paraId="5FB0365E" w14:textId="77777777" w:rsidR="00D62C3C" w:rsidRPr="0014424A" w:rsidRDefault="00D62C3C" w:rsidP="0014424A">
      <w:pPr>
        <w:pStyle w:val="Listenabsatz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would change your answer if one key assumption were different?</w:t>
      </w:r>
    </w:p>
    <w:p w14:paraId="0622999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86B8089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b/>
          <w:bCs/>
          <w:lang w:val="en-US"/>
        </w:rPr>
        <w:t>AI ANALYSIS</w:t>
      </w:r>
    </w:p>
    <w:p w14:paraId="4F2EEE9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Paste into ChatGPT</w:t>
      </w:r>
      <w:r w:rsidR="00082EA6">
        <w:rPr>
          <w:rFonts w:ascii="Arial" w:hAnsi="Arial" w:cs="Arial"/>
          <w:lang w:val="en-US"/>
        </w:rPr>
        <w:t xml:space="preserve"> or Claude</w:t>
      </w:r>
      <w:r w:rsidRPr="0014424A">
        <w:rPr>
          <w:rFonts w:ascii="Arial" w:hAnsi="Arial" w:cs="Arial"/>
          <w:lang w:val="en-US"/>
        </w:rPr>
        <w:t>:</w:t>
      </w:r>
    </w:p>
    <w:p w14:paraId="568338F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032D6B7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"We are software engineering students. We designed a process for </w:t>
      </w:r>
      <w:proofErr w:type="spellStart"/>
      <w:r w:rsidRPr="0014424A">
        <w:rPr>
          <w:rFonts w:ascii="Arial" w:hAnsi="Arial" w:cs="Arial"/>
          <w:lang w:val="en-US"/>
        </w:rPr>
        <w:t>SmartDose</w:t>
      </w:r>
      <w:proofErr w:type="spellEnd"/>
    </w:p>
    <w:p w14:paraId="007FB6B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GmbH, a company adding an ML dosage-recommendation model to a smart insulin</w:t>
      </w:r>
    </w:p>
    <w:p w14:paraId="3E91CDE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pen. These were our decisions: [paste your Task 2 answers].</w:t>
      </w:r>
    </w:p>
    <w:p w14:paraId="7A94B03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3539EA0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for the option we did NOT pick? Be specific."</w:t>
      </w:r>
    </w:p>
    <w:p w14:paraId="09D3EEA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22783E6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Then write 2-3 sentences:</w:t>
      </w:r>
    </w:p>
    <w:p w14:paraId="79FF1AA2" w14:textId="77777777" w:rsidR="0014424A" w:rsidRPr="006D7D67" w:rsidRDefault="00D62C3C" w:rsidP="006D7D67">
      <w:pPr>
        <w:pStyle w:val="Listenabsatz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Did the AI make a valid counterargument you had not considered?</w:t>
      </w:r>
      <w:r w:rsidR="0014424A" w:rsidRPr="0014424A">
        <w:rPr>
          <w:rFonts w:ascii="Arial" w:hAnsi="Arial" w:cs="Arial"/>
          <w:lang w:val="en-US"/>
        </w:rPr>
        <w:t xml:space="preserve"> Or </w:t>
      </w:r>
      <w:r w:rsidRPr="0014424A">
        <w:rPr>
          <w:rFonts w:ascii="Arial" w:hAnsi="Arial" w:cs="Arial"/>
          <w:lang w:val="en-US"/>
        </w:rPr>
        <w:t>did it miss the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constraints that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forced your decision?</w:t>
      </w:r>
    </w:p>
    <w:p w14:paraId="4AADA68C" w14:textId="77777777" w:rsidR="00573B2A" w:rsidRPr="0014424A" w:rsidRDefault="00D62C3C" w:rsidP="0014424A">
      <w:pPr>
        <w:pStyle w:val="Listenabsatz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Would you change any of your three choices based on its response?</w:t>
      </w:r>
    </w:p>
    <w:sectPr w:rsidR="00573B2A" w:rsidRPr="0014424A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710E5" w14:textId="77777777" w:rsidR="00C1047A" w:rsidRDefault="00C1047A" w:rsidP="00D62C3C">
      <w:pPr>
        <w:spacing w:before="0" w:after="0" w:line="240" w:lineRule="auto"/>
      </w:pPr>
      <w:r>
        <w:separator/>
      </w:r>
    </w:p>
  </w:endnote>
  <w:endnote w:type="continuationSeparator" w:id="0">
    <w:p w14:paraId="728E8472" w14:textId="77777777" w:rsidR="00C1047A" w:rsidRDefault="00C1047A" w:rsidP="00D62C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03E0" w14:textId="77777777" w:rsidR="00C1047A" w:rsidRDefault="00C1047A" w:rsidP="00D62C3C">
      <w:pPr>
        <w:spacing w:before="0" w:after="0" w:line="240" w:lineRule="auto"/>
      </w:pPr>
      <w:r>
        <w:separator/>
      </w:r>
    </w:p>
  </w:footnote>
  <w:footnote w:type="continuationSeparator" w:id="0">
    <w:p w14:paraId="112D4FFE" w14:textId="77777777" w:rsidR="00C1047A" w:rsidRDefault="00C1047A" w:rsidP="00D62C3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088"/>
    <w:multiLevelType w:val="hybridMultilevel"/>
    <w:tmpl w:val="6AE2F3E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A5528"/>
    <w:multiLevelType w:val="hybridMultilevel"/>
    <w:tmpl w:val="726E58B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85487"/>
    <w:multiLevelType w:val="hybridMultilevel"/>
    <w:tmpl w:val="6E1ED80C"/>
    <w:lvl w:ilvl="0" w:tplc="62C47296">
      <w:start w:val="2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37D07439"/>
    <w:multiLevelType w:val="hybridMultilevel"/>
    <w:tmpl w:val="FD06518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71D0B"/>
    <w:multiLevelType w:val="hybridMultilevel"/>
    <w:tmpl w:val="238E73C8"/>
    <w:lvl w:ilvl="0" w:tplc="336286A8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67638"/>
    <w:multiLevelType w:val="hybridMultilevel"/>
    <w:tmpl w:val="419415E6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C78BE"/>
    <w:multiLevelType w:val="hybridMultilevel"/>
    <w:tmpl w:val="E5942488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DE039D"/>
    <w:multiLevelType w:val="hybridMultilevel"/>
    <w:tmpl w:val="B9DCA152"/>
    <w:lvl w:ilvl="0" w:tplc="B7828CB6">
      <w:start w:val="1"/>
      <w:numFmt w:val="decimal"/>
      <w:lvlText w:val="(%1)"/>
      <w:lvlJc w:val="left"/>
      <w:pPr>
        <w:ind w:left="61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35" w:hanging="360"/>
      </w:pPr>
    </w:lvl>
    <w:lvl w:ilvl="2" w:tplc="0407001B" w:tentative="1">
      <w:start w:val="1"/>
      <w:numFmt w:val="lowerRoman"/>
      <w:lvlText w:val="%3."/>
      <w:lvlJc w:val="right"/>
      <w:pPr>
        <w:ind w:left="2055" w:hanging="180"/>
      </w:pPr>
    </w:lvl>
    <w:lvl w:ilvl="3" w:tplc="0407000F" w:tentative="1">
      <w:start w:val="1"/>
      <w:numFmt w:val="decimal"/>
      <w:lvlText w:val="%4."/>
      <w:lvlJc w:val="left"/>
      <w:pPr>
        <w:ind w:left="2775" w:hanging="360"/>
      </w:pPr>
    </w:lvl>
    <w:lvl w:ilvl="4" w:tplc="04070019" w:tentative="1">
      <w:start w:val="1"/>
      <w:numFmt w:val="lowerLetter"/>
      <w:lvlText w:val="%5."/>
      <w:lvlJc w:val="left"/>
      <w:pPr>
        <w:ind w:left="3495" w:hanging="360"/>
      </w:pPr>
    </w:lvl>
    <w:lvl w:ilvl="5" w:tplc="0407001B" w:tentative="1">
      <w:start w:val="1"/>
      <w:numFmt w:val="lowerRoman"/>
      <w:lvlText w:val="%6."/>
      <w:lvlJc w:val="right"/>
      <w:pPr>
        <w:ind w:left="4215" w:hanging="180"/>
      </w:pPr>
    </w:lvl>
    <w:lvl w:ilvl="6" w:tplc="0407000F" w:tentative="1">
      <w:start w:val="1"/>
      <w:numFmt w:val="decimal"/>
      <w:lvlText w:val="%7."/>
      <w:lvlJc w:val="left"/>
      <w:pPr>
        <w:ind w:left="4935" w:hanging="360"/>
      </w:pPr>
    </w:lvl>
    <w:lvl w:ilvl="7" w:tplc="04070019" w:tentative="1">
      <w:start w:val="1"/>
      <w:numFmt w:val="lowerLetter"/>
      <w:lvlText w:val="%8."/>
      <w:lvlJc w:val="left"/>
      <w:pPr>
        <w:ind w:left="5655" w:hanging="360"/>
      </w:pPr>
    </w:lvl>
    <w:lvl w:ilvl="8" w:tplc="0407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725F71F2"/>
    <w:multiLevelType w:val="hybridMultilevel"/>
    <w:tmpl w:val="301CFAE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E3539"/>
    <w:multiLevelType w:val="hybridMultilevel"/>
    <w:tmpl w:val="13ECB46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695789">
    <w:abstractNumId w:val="5"/>
  </w:num>
  <w:num w:numId="2" w16cid:durableId="1056734982">
    <w:abstractNumId w:val="7"/>
  </w:num>
  <w:num w:numId="3" w16cid:durableId="1322083509">
    <w:abstractNumId w:val="2"/>
  </w:num>
  <w:num w:numId="4" w16cid:durableId="1637491863">
    <w:abstractNumId w:val="6"/>
  </w:num>
  <w:num w:numId="5" w16cid:durableId="1152600455">
    <w:abstractNumId w:val="9"/>
  </w:num>
  <w:num w:numId="6" w16cid:durableId="1104112775">
    <w:abstractNumId w:val="3"/>
  </w:num>
  <w:num w:numId="7" w16cid:durableId="1534229538">
    <w:abstractNumId w:val="8"/>
  </w:num>
  <w:num w:numId="8" w16cid:durableId="1106657283">
    <w:abstractNumId w:val="0"/>
  </w:num>
  <w:num w:numId="9" w16cid:durableId="440684587">
    <w:abstractNumId w:val="4"/>
  </w:num>
  <w:num w:numId="10" w16cid:durableId="112099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7A"/>
    <w:rsid w:val="00082EA6"/>
    <w:rsid w:val="00095DB2"/>
    <w:rsid w:val="000E012C"/>
    <w:rsid w:val="0014424A"/>
    <w:rsid w:val="0020575B"/>
    <w:rsid w:val="00573B2A"/>
    <w:rsid w:val="006349DE"/>
    <w:rsid w:val="006D7D67"/>
    <w:rsid w:val="007E2CF2"/>
    <w:rsid w:val="00835961"/>
    <w:rsid w:val="008B0C5F"/>
    <w:rsid w:val="008E10A0"/>
    <w:rsid w:val="00C1047A"/>
    <w:rsid w:val="00C7591A"/>
    <w:rsid w:val="00CC22ED"/>
    <w:rsid w:val="00D62C3C"/>
    <w:rsid w:val="00FE3017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A33E"/>
  <w15:chartTrackingRefBased/>
  <w15:docId w15:val="{55B82DEF-8E73-4BC2-B857-8D0FE93C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2C3C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2C3C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62C3C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2C3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2C3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2C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2C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2C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2C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2C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2C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2C3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2C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2C3C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2C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2C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2C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C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2C3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2C3C"/>
  </w:style>
  <w:style w:type="paragraph" w:styleId="Fuzeile">
    <w:name w:val="footer"/>
    <w:basedOn w:val="Standard"/>
    <w:link w:val="FuzeileZchn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2C3C"/>
  </w:style>
  <w:style w:type="table" w:styleId="Tabellenraster">
    <w:name w:val="Table Grid"/>
    <w:basedOn w:val="NormaleTabelle"/>
    <w:uiPriority w:val="39"/>
    <w:rsid w:val="00D62C3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chl\Downloads\Scenario%201%20for%20Team-AI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Scenario 1 for Team-AI.dotx</Template>
  <TotalTime>0</TotalTime>
  <Pages>5</Pages>
  <Words>714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Starlord LUKAS</dc:creator>
  <cp:keywords/>
  <dc:description/>
  <cp:lastModifiedBy>Lukas Eschelwek</cp:lastModifiedBy>
  <cp:revision>1</cp:revision>
  <dcterms:created xsi:type="dcterms:W3CDTF">2026-06-24T10:20:00Z</dcterms:created>
  <dcterms:modified xsi:type="dcterms:W3CDTF">2026-06-24T10:47:00Z</dcterms:modified>
</cp:coreProperties>
</file>