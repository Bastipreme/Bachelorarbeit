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C0D7A" w14:textId="77777777" w:rsidR="00D62C3C" w:rsidRPr="0014424A" w:rsidRDefault="00D62C3C" w:rsidP="006349DE">
      <w:pPr>
        <w:pStyle w:val="Heading1"/>
        <w:jc w:val="center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TEACHING &amp; RESEARCH DESIGN</w:t>
      </w:r>
    </w:p>
    <w:p w14:paraId="450DE8B9" w14:textId="05FFE87C" w:rsidR="00D62C3C" w:rsidRPr="0014424A" w:rsidRDefault="00D62C3C" w:rsidP="0014424A">
      <w:pPr>
        <w:pStyle w:val="Heading2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SCENARIO 1 - SMART I</w:t>
      </w:r>
      <w:r w:rsidR="002D424C">
        <w:rPr>
          <w:rFonts w:ascii="Arial" w:hAnsi="Arial" w:cs="Arial"/>
          <w:lang w:val="en-US"/>
        </w:rPr>
        <w:t>N</w:t>
      </w:r>
      <w:r w:rsidRPr="0014424A">
        <w:rPr>
          <w:rFonts w:ascii="Arial" w:hAnsi="Arial" w:cs="Arial"/>
          <w:lang w:val="en-US"/>
        </w:rPr>
        <w:t>SULIN PEN WITH ML COMPONENT</w:t>
      </w:r>
    </w:p>
    <w:p w14:paraId="41A5CE29" w14:textId="77777777" w:rsidR="00D62C3C" w:rsidRPr="0014424A" w:rsidRDefault="00D62C3C" w:rsidP="007E2CF2">
      <w:pPr>
        <w:pStyle w:val="Heading2"/>
        <w:rPr>
          <w:lang w:val="en-US"/>
        </w:rPr>
      </w:pPr>
      <w:r w:rsidRPr="0014424A">
        <w:rPr>
          <w:lang w:val="en-US"/>
        </w:rPr>
        <w:t>THE STORY</w:t>
      </w:r>
    </w:p>
    <w:p w14:paraId="10E2C34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proofErr w:type="spellStart"/>
      <w:r w:rsidRPr="0014424A">
        <w:rPr>
          <w:rFonts w:ascii="Arial" w:hAnsi="Arial" w:cs="Arial"/>
          <w:lang w:val="en-US"/>
        </w:rPr>
        <w:t>SmartDose</w:t>
      </w:r>
      <w:proofErr w:type="spellEnd"/>
      <w:r w:rsidRPr="0014424A">
        <w:rPr>
          <w:rFonts w:ascii="Arial" w:hAnsi="Arial" w:cs="Arial"/>
          <w:lang w:val="en-US"/>
        </w:rPr>
        <w:t xml:space="preserve"> GmbH builds a connected insulin pen for diabetic patients.</w:t>
      </w:r>
    </w:p>
    <w:p w14:paraId="666A401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pen logs every injection and syncs data to a mobile app.</w:t>
      </w:r>
    </w:p>
    <w:p w14:paraId="1529FFF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9 developers, running Scrum with 2-week sprints - working well for 3 years.</w:t>
      </w:r>
    </w:p>
    <w:p w14:paraId="074D440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3A379B3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CEO returns from a digital health conference with a new plan:</w:t>
      </w:r>
    </w:p>
    <w:p w14:paraId="024A11DB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"We add an ML model that analyses each patient's blood glucose history and</w:t>
      </w:r>
    </w:p>
    <w:p w14:paraId="6E9BAA9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automatically recommends the next insulin dose. This makes the pen truly smart."</w:t>
      </w:r>
    </w:p>
    <w:p w14:paraId="64ED41B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7D001EC4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changes immediately:</w:t>
      </w:r>
    </w:p>
    <w:p w14:paraId="08A9320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The ML model is trained on data, not coded. Its output is probabilistic -</w:t>
      </w:r>
    </w:p>
    <w:p w14:paraId="5DEFF9F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it will sometimes be wrong, and a wrong insulin dose can be life-threatening.</w:t>
      </w:r>
    </w:p>
    <w:p w14:paraId="5A54B1D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Training requires blood glucose histories, meal logs, and physical activity</w:t>
      </w:r>
    </w:p>
    <w:p w14:paraId="7E37B21D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data from real patients. This is highly sensitive personal health data.</w:t>
      </w:r>
    </w:p>
    <w:p w14:paraId="39B8EC0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EU law (MDR) classifies this AI as a medical device. The model must be</w:t>
      </w:r>
    </w:p>
    <w:p w14:paraId="0643E586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clinically validated and approved before any real patient acts on its output.</w:t>
      </w:r>
    </w:p>
    <w:p w14:paraId="75C8E76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Every patient is different. A dose that is correct for one person may be</w:t>
      </w:r>
    </w:p>
    <w:p w14:paraId="376203DB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dangerous for another - the model must learn per-patient patterns and</w:t>
      </w:r>
    </w:p>
    <w:p w14:paraId="463AAD4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must be monitored continuously for safety.</w:t>
      </w:r>
    </w:p>
    <w:p w14:paraId="5415F93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- Nobody on the current team has ML or data science experience.</w:t>
      </w:r>
    </w:p>
    <w:p w14:paraId="6A05D7C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7D345E6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 CEO wants a prototype in 6 months and regulatory approval in 18 months.</w:t>
      </w:r>
    </w:p>
    <w:p w14:paraId="5D16CFE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4F3321E4" w14:textId="77777777" w:rsidR="00D62C3C" w:rsidRPr="0014424A" w:rsidRDefault="00D62C3C" w:rsidP="0014424A">
      <w:pPr>
        <w:pStyle w:val="Heading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lastRenderedPageBreak/>
        <w:t>TASK 1 - ANALYSE</w:t>
      </w:r>
    </w:p>
    <w:p w14:paraId="77A81884" w14:textId="77777777" w:rsidR="007E2CF2" w:rsidRDefault="00D62C3C" w:rsidP="0014424A">
      <w:pPr>
        <w:pStyle w:val="ListParagraph"/>
        <w:numPr>
          <w:ilvl w:val="0"/>
          <w:numId w:val="5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Which Scrum elements still work? Which create new problems? </w:t>
      </w:r>
    </w:p>
    <w:p w14:paraId="06C1875A" w14:textId="77777777" w:rsidR="00CC22ED" w:rsidRPr="0014424A" w:rsidRDefault="00D62C3C" w:rsidP="007E2CF2">
      <w:pPr>
        <w:pStyle w:val="ListParagraph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(Bullet points are fine)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D62C3C" w:rsidRPr="0014424A" w14:paraId="577B1AFB" w14:textId="77777777" w:rsidTr="00CC22ED">
        <w:tc>
          <w:tcPr>
            <w:tcW w:w="3020" w:type="dxa"/>
            <w:tcBorders>
              <w:bottom w:val="single" w:sz="4" w:space="0" w:color="auto"/>
            </w:tcBorders>
          </w:tcPr>
          <w:p w14:paraId="497243DD" w14:textId="77777777" w:rsidR="00D62C3C" w:rsidRPr="0014424A" w:rsidRDefault="00D62C3C" w:rsidP="0014424A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 xml:space="preserve">  Scrum Element         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3FA249A8" w14:textId="77777777" w:rsidR="00D62C3C" w:rsidRPr="0014424A" w:rsidRDefault="00D62C3C" w:rsidP="0014424A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Still works?</w:t>
            </w:r>
          </w:p>
        </w:tc>
        <w:tc>
          <w:tcPr>
            <w:tcW w:w="3020" w:type="dxa"/>
            <w:tcBorders>
              <w:bottom w:val="single" w:sz="4" w:space="0" w:color="auto"/>
            </w:tcBorders>
          </w:tcPr>
          <w:p w14:paraId="4FF079BD" w14:textId="77777777" w:rsidR="00D62C3C" w:rsidRPr="0014424A" w:rsidRDefault="00D62C3C" w:rsidP="0014424A">
            <w:pPr>
              <w:jc w:val="left"/>
              <w:rPr>
                <w:rFonts w:ascii="Arial" w:hAnsi="Arial" w:cs="Arial"/>
                <w:lang w:val="en-US"/>
              </w:rPr>
            </w:pPr>
            <w:r w:rsidRPr="0014424A">
              <w:rPr>
                <w:rFonts w:ascii="Arial" w:hAnsi="Arial" w:cs="Arial"/>
                <w:lang w:val="en-US"/>
              </w:rPr>
              <w:t>Why / Why not?</w:t>
            </w:r>
          </w:p>
        </w:tc>
      </w:tr>
      <w:tr w:rsidR="00D62C3C" w:rsidRPr="002D424C" w14:paraId="45ABF72C" w14:textId="77777777" w:rsidTr="00CC22ED">
        <w:trPr>
          <w:trHeight w:val="1248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6E86D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2 – week sprints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5DE2" w14:textId="43658ED4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but maybe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1 week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sprints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51A176" w14:textId="4B7DFB87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Bc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there </w:t>
            </w:r>
            <w:proofErr w:type="gramStart"/>
            <w:r>
              <w:rPr>
                <w:rFonts w:ascii="Arial" w:hAnsi="Arial" w:cs="Arial"/>
                <w:sz w:val="24"/>
                <w:szCs w:val="24"/>
                <w:lang w:val="en-US"/>
              </w:rPr>
              <w:t>has to</w:t>
            </w:r>
            <w:proofErr w:type="gram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be a prototype ready in only 6 months</w:t>
            </w:r>
          </w:p>
        </w:tc>
      </w:tr>
      <w:tr w:rsidR="00D62C3C" w:rsidRPr="002D424C" w14:paraId="3B5074C1" w14:textId="77777777" w:rsidTr="00CC22ED">
        <w:trPr>
          <w:trHeight w:val="1403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1B83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Definition of Done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6A33" w14:textId="2A822C45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58F8E0" w14:textId="0837108F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Theres a clear goal and consequent documenting is important</w:t>
            </w:r>
          </w:p>
        </w:tc>
      </w:tr>
      <w:tr w:rsidR="00D62C3C" w:rsidRPr="002D424C" w14:paraId="1CF83163" w14:textId="77777777" w:rsidTr="00CC22ED">
        <w:trPr>
          <w:trHeight w:val="1275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DF9D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Backlog prioritization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E5929" w14:textId="432E9349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0F4C8B" w14:textId="12D5B155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U always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gotta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do that</w:t>
            </w:r>
          </w:p>
        </w:tc>
      </w:tr>
      <w:tr w:rsidR="00D62C3C" w:rsidRPr="002D424C" w14:paraId="13797309" w14:textId="77777777" w:rsidTr="00CC22ED">
        <w:trPr>
          <w:trHeight w:val="1417"/>
        </w:trPr>
        <w:tc>
          <w:tcPr>
            <w:tcW w:w="30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B61FA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Sprint Review Demo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AAACF" w14:textId="58B1C39B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no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B78BC2" w14:textId="33AFFD34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Because in the beginning the AI will not be well trained enough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bc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of the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sgort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time duration.</w:t>
            </w:r>
          </w:p>
        </w:tc>
      </w:tr>
      <w:tr w:rsidR="00D62C3C" w:rsidRPr="0014424A" w14:paraId="35F929D6" w14:textId="77777777" w:rsidTr="00CC22ED">
        <w:trPr>
          <w:trHeight w:val="1004"/>
        </w:trPr>
        <w:tc>
          <w:tcPr>
            <w:tcW w:w="3020" w:type="dxa"/>
            <w:tcBorders>
              <w:top w:val="single" w:sz="4" w:space="0" w:color="auto"/>
              <w:right w:val="single" w:sz="4" w:space="0" w:color="auto"/>
            </w:tcBorders>
          </w:tcPr>
          <w:p w14:paraId="353EE6C7" w14:textId="77777777" w:rsidR="00D62C3C" w:rsidRPr="0014424A" w:rsidRDefault="00D62C3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14424A">
              <w:rPr>
                <w:rFonts w:ascii="Arial" w:hAnsi="Arial" w:cs="Arial"/>
                <w:sz w:val="24"/>
                <w:szCs w:val="24"/>
                <w:lang w:val="en-US"/>
              </w:rPr>
              <w:t>Velocity tracking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283736" w14:textId="4D5A2E40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yes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</w:tcBorders>
          </w:tcPr>
          <w:p w14:paraId="26DAE112" w14:textId="2E5133C3" w:rsidR="00D62C3C" w:rsidRPr="0014424A" w:rsidRDefault="002D424C" w:rsidP="0014424A">
            <w:pPr>
              <w:jc w:val="lef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I don’t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klnow</w:t>
            </w:r>
            <w:proofErr w:type="spellEnd"/>
          </w:p>
        </w:tc>
      </w:tr>
    </w:tbl>
    <w:p w14:paraId="32C6B65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0C4EA31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3FD28D21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0B7D0F8C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57CA1831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7F0F01B0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7DC0C0BC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66AED99D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5CDF5CD6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7FF960CB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1D0350E5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2343327E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63F4C252" w14:textId="77777777" w:rsidR="00D62C3C" w:rsidRPr="0014424A" w:rsidRDefault="00D62C3C" w:rsidP="0014424A">
      <w:pPr>
        <w:pStyle w:val="Heading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TASK 2 - DECIDE</w:t>
      </w:r>
    </w:p>
    <w:p w14:paraId="3FCFA69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Three situations. For each: pick one option and justify your choice.</w:t>
      </w:r>
    </w:p>
    <w:p w14:paraId="1C37EBA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"We would do both" is not an answer.</w:t>
      </w:r>
    </w:p>
    <w:p w14:paraId="2857D02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4BD9B014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A - WHO DO YOU HIRE FIRST?</w:t>
      </w:r>
    </w:p>
    <w:p w14:paraId="7944BA6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have budget for exactly 2 new hires.</w:t>
      </w:r>
    </w:p>
    <w:p w14:paraId="5CB07BD4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need all four of these roles:</w:t>
      </w:r>
    </w:p>
    <w:p w14:paraId="798B4F80" w14:textId="7726388E" w:rsidR="00D62C3C" w:rsidRPr="0014424A" w:rsidRDefault="00D62C3C" w:rsidP="0014424A">
      <w:pPr>
        <w:pStyle w:val="ListParagraph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ML Engineer - builds and trains the model</w:t>
      </w:r>
      <w:r w:rsidR="002D424C">
        <w:rPr>
          <w:rFonts w:ascii="Arial" w:hAnsi="Arial" w:cs="Arial"/>
          <w:lang w:val="en-US"/>
        </w:rPr>
        <w:t xml:space="preserve"> </w:t>
      </w:r>
      <w:r w:rsidR="002D424C" w:rsidRPr="002D424C">
        <w:rPr>
          <w:rFonts w:ascii="Arial" w:hAnsi="Arial" w:cs="Arial"/>
          <w:lang w:val="en-US"/>
        </w:rPr>
        <w:sym w:font="Wingdings" w:char="F0E0"/>
      </w:r>
      <w:r w:rsidR="002D424C">
        <w:rPr>
          <w:rFonts w:ascii="Arial" w:hAnsi="Arial" w:cs="Arial"/>
          <w:lang w:val="en-US"/>
        </w:rPr>
        <w:t xml:space="preserve">yes: </w:t>
      </w:r>
      <w:proofErr w:type="spellStart"/>
      <w:r w:rsidR="002D424C">
        <w:rPr>
          <w:rFonts w:ascii="Arial" w:hAnsi="Arial" w:cs="Arial"/>
          <w:lang w:val="en-US"/>
        </w:rPr>
        <w:t>bc</w:t>
      </w:r>
      <w:proofErr w:type="spellEnd"/>
      <w:r w:rsidR="002D424C">
        <w:rPr>
          <w:rFonts w:ascii="Arial" w:hAnsi="Arial" w:cs="Arial"/>
          <w:lang w:val="en-US"/>
        </w:rPr>
        <w:t xml:space="preserve"> the AI needs time to be trained</w:t>
      </w:r>
    </w:p>
    <w:p w14:paraId="7075D962" w14:textId="141BA873" w:rsidR="00D62C3C" w:rsidRPr="0014424A" w:rsidRDefault="00D62C3C" w:rsidP="0014424A">
      <w:pPr>
        <w:pStyle w:val="ListParagraph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Clinical Validator - tests whether the model is medically safe</w:t>
      </w:r>
      <w:r w:rsidR="002D424C">
        <w:rPr>
          <w:rFonts w:ascii="Arial" w:hAnsi="Arial" w:cs="Arial"/>
          <w:lang w:val="en-US"/>
        </w:rPr>
        <w:t xml:space="preserve"> </w:t>
      </w:r>
      <w:r w:rsidR="002D424C" w:rsidRPr="002D424C">
        <w:rPr>
          <w:rFonts w:ascii="Arial" w:hAnsi="Arial" w:cs="Arial"/>
          <w:lang w:val="en-US"/>
        </w:rPr>
        <w:sym w:font="Wingdings" w:char="F0E0"/>
      </w:r>
      <w:r w:rsidR="002D424C">
        <w:rPr>
          <w:rFonts w:ascii="Arial" w:hAnsi="Arial" w:cs="Arial"/>
          <w:lang w:val="en-US"/>
        </w:rPr>
        <w:t xml:space="preserve"> yes: medical safety is important </w:t>
      </w:r>
      <w:proofErr w:type="spellStart"/>
      <w:r w:rsidR="002D424C">
        <w:rPr>
          <w:rFonts w:ascii="Arial" w:hAnsi="Arial" w:cs="Arial"/>
          <w:lang w:val="en-US"/>
        </w:rPr>
        <w:t>bc</w:t>
      </w:r>
      <w:proofErr w:type="spellEnd"/>
      <w:r w:rsidR="002D424C">
        <w:rPr>
          <w:rFonts w:ascii="Arial" w:hAnsi="Arial" w:cs="Arial"/>
          <w:lang w:val="en-US"/>
        </w:rPr>
        <w:t xml:space="preserve"> it can be life threatening</w:t>
      </w:r>
    </w:p>
    <w:p w14:paraId="7421766A" w14:textId="77777777" w:rsidR="00D62C3C" w:rsidRPr="0014424A" w:rsidRDefault="00D62C3C" w:rsidP="0014424A">
      <w:pPr>
        <w:pStyle w:val="ListParagraph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Data Privacy Officer - ensures GDPR compliance for patient data</w:t>
      </w:r>
    </w:p>
    <w:p w14:paraId="42C8BD6A" w14:textId="77777777" w:rsidR="00D62C3C" w:rsidRPr="0014424A" w:rsidRDefault="00D62C3C" w:rsidP="0014424A">
      <w:pPr>
        <w:pStyle w:val="ListParagraph"/>
        <w:numPr>
          <w:ilvl w:val="0"/>
          <w:numId w:val="1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Regulatory Specialist</w:t>
      </w:r>
      <w:r w:rsidR="00CC22ED" w:rsidRPr="0014424A">
        <w:rPr>
          <w:rFonts w:ascii="Arial" w:hAnsi="Arial" w:cs="Arial"/>
          <w:lang w:val="en-US"/>
        </w:rPr>
        <w:t xml:space="preserve"> </w:t>
      </w:r>
      <w:r w:rsidRPr="0014424A">
        <w:rPr>
          <w:rFonts w:ascii="Arial" w:hAnsi="Arial" w:cs="Arial"/>
          <w:lang w:val="en-US"/>
        </w:rPr>
        <w:t>- navigates MDR approval with the authorities</w:t>
      </w:r>
    </w:p>
    <w:p w14:paraId="2A175D8E" w14:textId="77777777" w:rsidR="00CC22ED" w:rsidRPr="0014424A" w:rsidRDefault="00CC22ED" w:rsidP="0014424A">
      <w:pPr>
        <w:pStyle w:val="ListParagraph"/>
        <w:jc w:val="left"/>
        <w:rPr>
          <w:rFonts w:ascii="Arial" w:hAnsi="Arial" w:cs="Arial"/>
          <w:lang w:val="en-US"/>
        </w:rPr>
      </w:pPr>
    </w:p>
    <w:p w14:paraId="5D6CE674" w14:textId="77777777" w:rsidR="00CC22ED" w:rsidRPr="0014424A" w:rsidRDefault="00D62C3C" w:rsidP="0014424A">
      <w:pPr>
        <w:pStyle w:val="ListParagraph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Which 2 do you hire first?</w:t>
      </w:r>
    </w:p>
    <w:p w14:paraId="35D1D020" w14:textId="77777777" w:rsidR="00CC22ED" w:rsidRDefault="00D62C3C" w:rsidP="0014424A">
      <w:pPr>
        <w:pStyle w:val="ListParagraph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What risk do you consciously accept by waiting on the other 2?</w:t>
      </w:r>
    </w:p>
    <w:p w14:paraId="7676A485" w14:textId="4401B645" w:rsidR="002D424C" w:rsidRPr="0014424A" w:rsidRDefault="002D424C" w:rsidP="002D424C">
      <w:pPr>
        <w:pStyle w:val="ListParagraph"/>
        <w:ind w:left="360"/>
        <w:jc w:val="left"/>
        <w:rPr>
          <w:rFonts w:ascii="Arial" w:hAnsi="Arial" w:cs="Arial"/>
          <w:sz w:val="24"/>
          <w:szCs w:val="24"/>
          <w:lang w:val="en-US"/>
        </w:rPr>
      </w:pPr>
      <w:r w:rsidRPr="002D424C">
        <w:rPr>
          <w:rFonts w:ascii="Arial" w:hAnsi="Arial" w:cs="Arial"/>
          <w:sz w:val="24"/>
          <w:szCs w:val="24"/>
          <w:lang w:val="en-US"/>
        </w:rPr>
        <w:sym w:font="Wingdings" w:char="F0E0"/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810FDD">
        <w:rPr>
          <w:rFonts w:ascii="Arial" w:hAnsi="Arial" w:cs="Arial"/>
          <w:sz w:val="24"/>
          <w:szCs w:val="24"/>
          <w:lang w:val="en-US"/>
        </w:rPr>
        <w:t xml:space="preserve">maybe our data security and regulations are too </w:t>
      </w:r>
      <w:proofErr w:type="gramStart"/>
      <w:r w:rsidR="00810FDD">
        <w:rPr>
          <w:rFonts w:ascii="Arial" w:hAnsi="Arial" w:cs="Arial"/>
          <w:sz w:val="24"/>
          <w:szCs w:val="24"/>
          <w:lang w:val="en-US"/>
        </w:rPr>
        <w:t>weak</w:t>
      </w:r>
      <w:proofErr w:type="gramEnd"/>
      <w:r w:rsidR="00810FDD">
        <w:rPr>
          <w:rFonts w:ascii="Arial" w:hAnsi="Arial" w:cs="Arial"/>
          <w:sz w:val="24"/>
          <w:szCs w:val="24"/>
          <w:lang w:val="en-US"/>
        </w:rPr>
        <w:t xml:space="preserve"> and we won´t get licensed</w:t>
      </w:r>
    </w:p>
    <w:p w14:paraId="4D2A2940" w14:textId="77777777" w:rsidR="00D62C3C" w:rsidRDefault="00D62C3C" w:rsidP="0014424A">
      <w:pPr>
        <w:pStyle w:val="ListParagraph"/>
        <w:numPr>
          <w:ilvl w:val="0"/>
          <w:numId w:val="4"/>
        </w:numPr>
        <w:jc w:val="left"/>
        <w:rPr>
          <w:rFonts w:ascii="Arial" w:hAnsi="Arial" w:cs="Arial"/>
          <w:sz w:val="24"/>
          <w:szCs w:val="24"/>
          <w:lang w:val="en-US"/>
        </w:rPr>
      </w:pPr>
      <w:r w:rsidRPr="0014424A">
        <w:rPr>
          <w:rFonts w:ascii="Arial" w:hAnsi="Arial" w:cs="Arial"/>
          <w:sz w:val="24"/>
          <w:szCs w:val="24"/>
          <w:lang w:val="en-US"/>
        </w:rPr>
        <w:t>What is the earliest point in the project where the missing roles become a critical bottleneck?</w:t>
      </w:r>
    </w:p>
    <w:p w14:paraId="56AE493C" w14:textId="3FEA738F" w:rsidR="00810FDD" w:rsidRPr="0014424A" w:rsidRDefault="00810FDD" w:rsidP="00810FDD">
      <w:pPr>
        <w:pStyle w:val="ListParagraph"/>
        <w:ind w:left="360"/>
        <w:jc w:val="left"/>
        <w:rPr>
          <w:rFonts w:ascii="Arial" w:hAnsi="Arial" w:cs="Arial"/>
          <w:sz w:val="24"/>
          <w:szCs w:val="24"/>
          <w:lang w:val="en-US"/>
        </w:rPr>
      </w:pPr>
      <w:r w:rsidRPr="00810FDD">
        <w:rPr>
          <w:rFonts w:ascii="Arial" w:hAnsi="Arial" w:cs="Arial"/>
          <w:sz w:val="24"/>
          <w:szCs w:val="24"/>
          <w:lang w:val="en-US"/>
        </w:rPr>
        <w:sym w:font="Wingdings" w:char="F0E0"/>
      </w:r>
      <w:r>
        <w:rPr>
          <w:rFonts w:ascii="Arial" w:hAnsi="Arial" w:cs="Arial"/>
          <w:sz w:val="24"/>
          <w:szCs w:val="24"/>
          <w:lang w:val="en-US"/>
        </w:rPr>
        <w:t xml:space="preserve"> if we want to test the software </w:t>
      </w:r>
    </w:p>
    <w:p w14:paraId="657D5CFB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1564F622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B - WHICH DATA DO YOU USE?</w:t>
      </w:r>
    </w:p>
    <w:p w14:paraId="5D432DD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To train the model you need patient data. Two hospitals offer data:</w:t>
      </w:r>
    </w:p>
    <w:p w14:paraId="7543B4B3" w14:textId="77777777" w:rsidR="00D62C3C" w:rsidRPr="0014424A" w:rsidRDefault="00D62C3C" w:rsidP="0014424A">
      <w:pPr>
        <w:pStyle w:val="ListParagraph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Hospital A: 50,000 patient records, large and diverse dataset.</w:t>
      </w:r>
    </w:p>
    <w:p w14:paraId="41783E6C" w14:textId="77777777" w:rsidR="00D62C3C" w:rsidRPr="0014424A" w:rsidRDefault="00D62C3C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Problem: the data was collected before AI training was</w:t>
      </w:r>
    </w:p>
    <w:p w14:paraId="3CFF97C4" w14:textId="77777777" w:rsidR="00D62C3C" w:rsidRDefault="00D62C3C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a use case - patients never explicitly consented to this.</w:t>
      </w:r>
    </w:p>
    <w:p w14:paraId="1D38CEAF" w14:textId="77777777" w:rsidR="00810FDD" w:rsidRDefault="00810FDD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</w:p>
    <w:p w14:paraId="5297E0D3" w14:textId="563A1B85" w:rsidR="00810FDD" w:rsidRDefault="00810FDD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810FDD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we need it because of the </w:t>
      </w:r>
      <w:proofErr w:type="gramStart"/>
      <w:r>
        <w:rPr>
          <w:rFonts w:ascii="Arial" w:hAnsi="Arial" w:cs="Arial"/>
          <w:lang w:val="en-US"/>
        </w:rPr>
        <w:t>life threatening</w:t>
      </w:r>
      <w:proofErr w:type="gramEnd"/>
      <w:r>
        <w:rPr>
          <w:rFonts w:ascii="Arial" w:hAnsi="Arial" w:cs="Arial"/>
          <w:lang w:val="en-US"/>
        </w:rPr>
        <w:t xml:space="preserve"> situations if the AI is not trained enough</w:t>
      </w:r>
    </w:p>
    <w:p w14:paraId="30960A57" w14:textId="77777777" w:rsidR="00810FDD" w:rsidRPr="0014424A" w:rsidRDefault="00810FDD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</w:p>
    <w:p w14:paraId="346E0E93" w14:textId="77777777" w:rsidR="00D62C3C" w:rsidRPr="0014424A" w:rsidRDefault="00D62C3C" w:rsidP="0014424A">
      <w:pPr>
        <w:pStyle w:val="ListParagraph"/>
        <w:numPr>
          <w:ilvl w:val="0"/>
          <w:numId w:val="6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Hospital B: 5,000 patient records, full informed consent for AI use.</w:t>
      </w:r>
    </w:p>
    <w:p w14:paraId="7D31E51B" w14:textId="77777777" w:rsidR="00D62C3C" w:rsidRPr="0014424A" w:rsidRDefault="00D62C3C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lastRenderedPageBreak/>
        <w:t>Problem: 5,000 records may not be enough to train a</w:t>
      </w:r>
    </w:p>
    <w:p w14:paraId="7E2F367D" w14:textId="77777777" w:rsidR="00D62C3C" w:rsidRPr="0014424A" w:rsidRDefault="00D62C3C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reliable model. A model trained on too little data can</w:t>
      </w:r>
    </w:p>
    <w:p w14:paraId="744A5903" w14:textId="77777777" w:rsidR="00D62C3C" w:rsidRPr="0014424A" w:rsidRDefault="00D62C3C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fail dangerously on edge cases</w:t>
      </w:r>
    </w:p>
    <w:p w14:paraId="6345AED1" w14:textId="77777777" w:rsidR="00CC22ED" w:rsidRPr="0014424A" w:rsidRDefault="00CC22ED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</w:p>
    <w:p w14:paraId="035062F8" w14:textId="77777777" w:rsidR="00CC22ED" w:rsidRPr="0014424A" w:rsidRDefault="00CC22ED" w:rsidP="0014424A">
      <w:pPr>
        <w:jc w:val="left"/>
        <w:rPr>
          <w:rFonts w:ascii="Arial" w:hAnsi="Arial" w:cs="Arial"/>
          <w:lang w:val="en-US"/>
        </w:rPr>
      </w:pPr>
    </w:p>
    <w:p w14:paraId="3DF16BCE" w14:textId="77777777" w:rsidR="00CC22ED" w:rsidRDefault="00CC22ED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</w:p>
    <w:p w14:paraId="71C1A204" w14:textId="77777777" w:rsidR="0014424A" w:rsidRPr="0014424A" w:rsidRDefault="0014424A" w:rsidP="0014424A">
      <w:pPr>
        <w:pStyle w:val="ListParagraph"/>
        <w:ind w:left="1440"/>
        <w:jc w:val="left"/>
        <w:rPr>
          <w:rFonts w:ascii="Arial" w:hAnsi="Arial" w:cs="Arial"/>
          <w:lang w:val="en-US"/>
        </w:rPr>
      </w:pPr>
    </w:p>
    <w:p w14:paraId="2C715EAD" w14:textId="77777777" w:rsidR="00CC22ED" w:rsidRPr="0014424A" w:rsidRDefault="00D62C3C" w:rsidP="0014424A">
      <w:pPr>
        <w:pStyle w:val="ListParagraph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Which dataset do you use - A, B, or neither?</w:t>
      </w:r>
    </w:p>
    <w:p w14:paraId="1449E9FE" w14:textId="77777777" w:rsidR="00CC22ED" w:rsidRPr="0014424A" w:rsidRDefault="00D62C3C" w:rsidP="0014424A">
      <w:pPr>
        <w:pStyle w:val="ListParagraph"/>
        <w:numPr>
          <w:ilvl w:val="0"/>
          <w:numId w:val="7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are the consequences of your choice for patient safety and</w:t>
      </w:r>
    </w:p>
    <w:p w14:paraId="72A27243" w14:textId="77777777" w:rsidR="00D62C3C" w:rsidRDefault="00D62C3C" w:rsidP="00810FDD">
      <w:pPr>
        <w:pStyle w:val="ListParagraph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for the project timeline?</w:t>
      </w:r>
    </w:p>
    <w:p w14:paraId="11E92ED4" w14:textId="3A3BC1E2" w:rsidR="00810FDD" w:rsidRPr="0014424A" w:rsidRDefault="00810FDD" w:rsidP="00810FDD">
      <w:pPr>
        <w:pStyle w:val="ListParagraph"/>
        <w:jc w:val="left"/>
        <w:rPr>
          <w:rFonts w:ascii="Arial" w:hAnsi="Arial" w:cs="Arial"/>
          <w:lang w:val="en-US"/>
        </w:rPr>
      </w:pPr>
      <w:r w:rsidRPr="00810FDD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lil</w:t>
      </w:r>
      <w:proofErr w:type="spellEnd"/>
      <w:r>
        <w:rPr>
          <w:rFonts w:ascii="Arial" w:hAnsi="Arial" w:cs="Arial"/>
          <w:lang w:val="en-US"/>
        </w:rPr>
        <w:t xml:space="preserve"> attack on the privacy for more safety but the training will take longer </w:t>
      </w:r>
    </w:p>
    <w:p w14:paraId="5D066EF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5ADD13D0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lang w:val="en-US"/>
        </w:rPr>
        <w:t xml:space="preserve">  </w:t>
      </w:r>
      <w:r w:rsidRPr="0014424A">
        <w:rPr>
          <w:rFonts w:ascii="Arial" w:hAnsi="Arial" w:cs="Arial"/>
          <w:b/>
          <w:bCs/>
          <w:lang w:val="en-US"/>
        </w:rPr>
        <w:t>SITUATION C - WHAT DO YOU TELL THE CEO?</w:t>
      </w:r>
    </w:p>
    <w:p w14:paraId="6E4DF0F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The CEO insists: "Prototype shown to real patients in 6 months."</w:t>
      </w:r>
    </w:p>
    <w:p w14:paraId="3F225534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EU regulatory approval (MDR) takes a minimum of 18 months.</w:t>
      </w:r>
    </w:p>
    <w:p w14:paraId="232B702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cannot legally show the model's dosage output to real patients</w:t>
      </w:r>
    </w:p>
    <w:p w14:paraId="547A4DD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before approval - doing so would be a criminal offence.</w:t>
      </w:r>
    </w:p>
    <w:p w14:paraId="73097B2F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4DC7B5DB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You have three options:</w:t>
      </w:r>
    </w:p>
    <w:p w14:paraId="01986F1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(1) Push back on the CEO: delay the patient-facing demo to month 18.</w:t>
      </w:r>
    </w:p>
    <w:p w14:paraId="4FEAD212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Risk: loss of investor confidence, possible funding cut.</w:t>
      </w:r>
    </w:p>
    <w:p w14:paraId="7E89DB0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(2) Build a "shadow mode" prototype: the model runs in the background</w:t>
      </w:r>
    </w:p>
    <w:p w14:paraId="09A45C5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and generates recommendations, but patients never see them.</w:t>
      </w:r>
    </w:p>
    <w:p w14:paraId="0177ED8C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A doctor reviews the hidden output for safety research only.</w:t>
      </w:r>
    </w:p>
    <w:p w14:paraId="70E0C935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(3) Launch in a non-EU country first where regulations are less strict,</w:t>
      </w:r>
    </w:p>
    <w:p w14:paraId="7A93DCAE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     gather real-world data, use it to speed up the EU approval.</w:t>
      </w:r>
    </w:p>
    <w:p w14:paraId="1585F021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4E59F1A3" w14:textId="77777777" w:rsidR="0014424A" w:rsidRDefault="00D62C3C" w:rsidP="0014424A">
      <w:pPr>
        <w:pStyle w:val="ListParagraph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Which option do you choose?</w:t>
      </w:r>
    </w:p>
    <w:p w14:paraId="0A4DA5B3" w14:textId="6A79D497" w:rsidR="00810FDD" w:rsidRPr="00810FDD" w:rsidRDefault="00810FDD" w:rsidP="00810FDD">
      <w:pPr>
        <w:pStyle w:val="ListParagraph"/>
        <w:jc w:val="left"/>
        <w:rPr>
          <w:rFonts w:ascii="Arial" w:hAnsi="Arial" w:cs="Arial"/>
          <w:lang w:val="en-US"/>
        </w:rPr>
      </w:pPr>
      <w:r w:rsidRPr="00810FDD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2</w:t>
      </w:r>
    </w:p>
    <w:p w14:paraId="6B97D746" w14:textId="77777777" w:rsidR="00D62C3C" w:rsidRDefault="00D62C3C" w:rsidP="0014424A">
      <w:pPr>
        <w:pStyle w:val="ListParagraph"/>
        <w:numPr>
          <w:ilvl w:val="0"/>
          <w:numId w:val="8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lastRenderedPageBreak/>
        <w:t>What does your actual project timeline look like as a result?</w:t>
      </w:r>
    </w:p>
    <w:p w14:paraId="737A5703" w14:textId="205BD7D6" w:rsidR="00810FDD" w:rsidRPr="0014424A" w:rsidRDefault="00810FDD" w:rsidP="00810FDD">
      <w:pPr>
        <w:pStyle w:val="ListParagraph"/>
        <w:jc w:val="left"/>
        <w:rPr>
          <w:rFonts w:ascii="Arial" w:hAnsi="Arial" w:cs="Arial"/>
          <w:lang w:val="en-US"/>
        </w:rPr>
      </w:pPr>
      <w:r w:rsidRPr="00810FDD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still the same</w:t>
      </w:r>
    </w:p>
    <w:p w14:paraId="3B2A8933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69DE2B3D" w14:textId="77777777" w:rsid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0B2DA877" w14:textId="77777777" w:rsid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71A4A6E2" w14:textId="77777777" w:rsidR="0014424A" w:rsidRP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54A31B25" w14:textId="77777777" w:rsidR="0014424A" w:rsidRPr="0014424A" w:rsidRDefault="0014424A" w:rsidP="0014424A">
      <w:pPr>
        <w:jc w:val="left"/>
        <w:rPr>
          <w:rFonts w:ascii="Arial" w:hAnsi="Arial" w:cs="Arial"/>
          <w:lang w:val="en-US"/>
        </w:rPr>
      </w:pPr>
    </w:p>
    <w:p w14:paraId="10553BA0" w14:textId="77777777" w:rsidR="00D62C3C" w:rsidRPr="0014424A" w:rsidRDefault="00D62C3C" w:rsidP="0014424A">
      <w:pPr>
        <w:pStyle w:val="Heading3"/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TASK 3 - REFLECT</w:t>
      </w:r>
    </w:p>
    <w:p w14:paraId="30DD3328" w14:textId="77777777" w:rsidR="0014424A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In 2-3 sentences:</w:t>
      </w:r>
    </w:p>
    <w:p w14:paraId="31004AB1" w14:textId="77777777" w:rsidR="0014424A" w:rsidRDefault="00D62C3C" w:rsidP="0014424A">
      <w:pPr>
        <w:pStyle w:val="ListParagraph"/>
        <w:numPr>
          <w:ilvl w:val="0"/>
          <w:numId w:val="9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Which of the three situations was hardest to decide and why? </w:t>
      </w:r>
    </w:p>
    <w:p w14:paraId="423C0A2D" w14:textId="34E533D3" w:rsidR="00810FDD" w:rsidRPr="0014424A" w:rsidRDefault="00810FDD" w:rsidP="00810FDD">
      <w:pPr>
        <w:pStyle w:val="ListParagraph"/>
        <w:jc w:val="left"/>
        <w:rPr>
          <w:rFonts w:ascii="Arial" w:hAnsi="Arial" w:cs="Arial"/>
          <w:lang w:val="en-US"/>
        </w:rPr>
      </w:pPr>
      <w:r w:rsidRPr="00810FDD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Situation B </w:t>
      </w:r>
      <w:proofErr w:type="spellStart"/>
      <w:r>
        <w:rPr>
          <w:rFonts w:ascii="Arial" w:hAnsi="Arial" w:cs="Arial"/>
          <w:lang w:val="en-US"/>
        </w:rPr>
        <w:t>bc</w:t>
      </w:r>
      <w:proofErr w:type="spellEnd"/>
      <w:r>
        <w:rPr>
          <w:rFonts w:ascii="Arial" w:hAnsi="Arial" w:cs="Arial"/>
          <w:lang w:val="en-US"/>
        </w:rPr>
        <w:t xml:space="preserve"> of a morale </w:t>
      </w:r>
      <w:proofErr w:type="spellStart"/>
      <w:r>
        <w:rPr>
          <w:rFonts w:ascii="Arial" w:hAnsi="Arial" w:cs="Arial"/>
          <w:lang w:val="en-US"/>
        </w:rPr>
        <w:t>dillema</w:t>
      </w:r>
      <w:proofErr w:type="spellEnd"/>
    </w:p>
    <w:p w14:paraId="733E34E0" w14:textId="77777777" w:rsidR="00D62C3C" w:rsidRDefault="00D62C3C" w:rsidP="0014424A">
      <w:pPr>
        <w:pStyle w:val="ListParagraph"/>
        <w:numPr>
          <w:ilvl w:val="0"/>
          <w:numId w:val="9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What would change your answer if one key assumption were different?</w:t>
      </w:r>
    </w:p>
    <w:p w14:paraId="5D187473" w14:textId="6817333F" w:rsidR="00810FDD" w:rsidRPr="0014424A" w:rsidRDefault="00810FDD" w:rsidP="00810FDD">
      <w:pPr>
        <w:pStyle w:val="ListParagraph"/>
        <w:jc w:val="left"/>
        <w:rPr>
          <w:rFonts w:ascii="Arial" w:hAnsi="Arial" w:cs="Arial"/>
          <w:lang w:val="en-US"/>
        </w:rPr>
      </w:pPr>
      <w:r w:rsidRPr="00810FDD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>I just don’t want to steal data unallowed</w:t>
      </w:r>
    </w:p>
    <w:p w14:paraId="347F67A4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16B7D892" w14:textId="77777777" w:rsidR="00D62C3C" w:rsidRPr="0014424A" w:rsidRDefault="00D62C3C" w:rsidP="0014424A">
      <w:pPr>
        <w:jc w:val="left"/>
        <w:rPr>
          <w:rFonts w:ascii="Arial" w:hAnsi="Arial" w:cs="Arial"/>
          <w:b/>
          <w:bCs/>
          <w:lang w:val="en-US"/>
        </w:rPr>
      </w:pPr>
      <w:r w:rsidRPr="0014424A">
        <w:rPr>
          <w:rFonts w:ascii="Arial" w:hAnsi="Arial" w:cs="Arial"/>
          <w:b/>
          <w:bCs/>
          <w:lang w:val="en-US"/>
        </w:rPr>
        <w:t>AI ANALYSIS</w:t>
      </w:r>
    </w:p>
    <w:p w14:paraId="25FC1249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Paste into ChatGPT</w:t>
      </w:r>
      <w:r w:rsidR="00082EA6">
        <w:rPr>
          <w:rFonts w:ascii="Arial" w:hAnsi="Arial" w:cs="Arial"/>
          <w:lang w:val="en-US"/>
        </w:rPr>
        <w:t xml:space="preserve"> or Claude</w:t>
      </w:r>
      <w:r w:rsidRPr="0014424A">
        <w:rPr>
          <w:rFonts w:ascii="Arial" w:hAnsi="Arial" w:cs="Arial"/>
          <w:lang w:val="en-US"/>
        </w:rPr>
        <w:t>:</w:t>
      </w:r>
    </w:p>
    <w:p w14:paraId="52564BAB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53A1AE18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"We are software engineering students. We designed a process for </w:t>
      </w:r>
      <w:proofErr w:type="spellStart"/>
      <w:r w:rsidRPr="0014424A">
        <w:rPr>
          <w:rFonts w:ascii="Arial" w:hAnsi="Arial" w:cs="Arial"/>
          <w:lang w:val="en-US"/>
        </w:rPr>
        <w:t>SmartDose</w:t>
      </w:r>
      <w:proofErr w:type="spellEnd"/>
    </w:p>
    <w:p w14:paraId="7CA0B9CA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GmbH, a company adding an ML dosage-recommendation model to a smart insulin</w:t>
      </w:r>
    </w:p>
    <w:p w14:paraId="3D0469E0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pen. These were our decisions: [paste your Task 2 answers].</w:t>
      </w:r>
    </w:p>
    <w:p w14:paraId="6D5E9B00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Challenge our decisions. For each choice, what is the strongest argument</w:t>
      </w:r>
    </w:p>
    <w:p w14:paraId="616D4D07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 xml:space="preserve">   for the option we did NOT pick? Be specific."</w:t>
      </w:r>
    </w:p>
    <w:p w14:paraId="3930F350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</w:p>
    <w:p w14:paraId="25F321E0" w14:textId="77777777" w:rsidR="00D62C3C" w:rsidRPr="0014424A" w:rsidRDefault="00D62C3C" w:rsidP="0014424A">
      <w:p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Then write 2-3 sentences:</w:t>
      </w:r>
    </w:p>
    <w:p w14:paraId="7B6751BB" w14:textId="77777777" w:rsidR="0014424A" w:rsidRDefault="00D62C3C" w:rsidP="006D7D67">
      <w:pPr>
        <w:pStyle w:val="ListParagraph"/>
        <w:numPr>
          <w:ilvl w:val="0"/>
          <w:numId w:val="10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Did the AI make a valid counterargument you had not considered?</w:t>
      </w:r>
      <w:r w:rsidR="0014424A" w:rsidRPr="0014424A">
        <w:rPr>
          <w:rFonts w:ascii="Arial" w:hAnsi="Arial" w:cs="Arial"/>
          <w:lang w:val="en-US"/>
        </w:rPr>
        <w:t xml:space="preserve"> Or </w:t>
      </w:r>
      <w:r w:rsidRPr="0014424A">
        <w:rPr>
          <w:rFonts w:ascii="Arial" w:hAnsi="Arial" w:cs="Arial"/>
          <w:lang w:val="en-US"/>
        </w:rPr>
        <w:t>did it miss the</w:t>
      </w:r>
      <w:r w:rsidR="0014424A" w:rsidRPr="0014424A">
        <w:rPr>
          <w:rFonts w:ascii="Arial" w:hAnsi="Arial" w:cs="Arial"/>
          <w:lang w:val="en-US"/>
        </w:rPr>
        <w:t xml:space="preserve"> </w:t>
      </w:r>
      <w:r w:rsidRPr="0014424A">
        <w:rPr>
          <w:rFonts w:ascii="Arial" w:hAnsi="Arial" w:cs="Arial"/>
          <w:lang w:val="en-US"/>
        </w:rPr>
        <w:t>constraints that</w:t>
      </w:r>
      <w:r w:rsidR="0014424A" w:rsidRPr="0014424A">
        <w:rPr>
          <w:rFonts w:ascii="Arial" w:hAnsi="Arial" w:cs="Arial"/>
          <w:lang w:val="en-US"/>
        </w:rPr>
        <w:t xml:space="preserve"> </w:t>
      </w:r>
      <w:r w:rsidRPr="0014424A">
        <w:rPr>
          <w:rFonts w:ascii="Arial" w:hAnsi="Arial" w:cs="Arial"/>
          <w:lang w:val="en-US"/>
        </w:rPr>
        <w:t>forced your decision?</w:t>
      </w:r>
    </w:p>
    <w:p w14:paraId="504CED7F" w14:textId="58FD546B" w:rsidR="00AB7100" w:rsidRPr="006D7D67" w:rsidRDefault="00AB7100" w:rsidP="00AB7100">
      <w:pPr>
        <w:pStyle w:val="ListParagraph"/>
        <w:jc w:val="left"/>
        <w:rPr>
          <w:rFonts w:ascii="Arial" w:hAnsi="Arial" w:cs="Arial"/>
          <w:lang w:val="en-US"/>
        </w:rPr>
      </w:pPr>
      <w:r w:rsidRPr="00AB7100">
        <w:rPr>
          <w:rFonts w:ascii="Arial" w:hAnsi="Arial" w:cs="Arial"/>
          <w:lang w:val="en-US"/>
        </w:rPr>
        <w:sym w:font="Wingdings" w:char="F0E0"/>
      </w:r>
      <w:r>
        <w:rPr>
          <w:rFonts w:ascii="Arial" w:hAnsi="Arial" w:cs="Arial"/>
          <w:lang w:val="en-US"/>
        </w:rPr>
        <w:t xml:space="preserve"> </w:t>
      </w:r>
      <w:proofErr w:type="gramStart"/>
      <w:r>
        <w:rPr>
          <w:rFonts w:ascii="Arial" w:hAnsi="Arial" w:cs="Arial"/>
          <w:lang w:val="en-US"/>
        </w:rPr>
        <w:t>Yes</w:t>
      </w:r>
      <w:proofErr w:type="gramEnd"/>
      <w:r>
        <w:rPr>
          <w:rFonts w:ascii="Arial" w:hAnsi="Arial" w:cs="Arial"/>
          <w:lang w:val="en-US"/>
        </w:rPr>
        <w:t xml:space="preserve"> it has valid counterarguments that made sense and made us reconsider our decisions.</w:t>
      </w:r>
    </w:p>
    <w:p w14:paraId="45B77E73" w14:textId="77777777" w:rsidR="00573B2A" w:rsidRDefault="00D62C3C" w:rsidP="0014424A">
      <w:pPr>
        <w:pStyle w:val="ListParagraph"/>
        <w:numPr>
          <w:ilvl w:val="0"/>
          <w:numId w:val="10"/>
        </w:numPr>
        <w:jc w:val="left"/>
        <w:rPr>
          <w:rFonts w:ascii="Arial" w:hAnsi="Arial" w:cs="Arial"/>
          <w:lang w:val="en-US"/>
        </w:rPr>
      </w:pPr>
      <w:r w:rsidRPr="0014424A">
        <w:rPr>
          <w:rFonts w:ascii="Arial" w:hAnsi="Arial" w:cs="Arial"/>
          <w:lang w:val="en-US"/>
        </w:rPr>
        <w:t>Would you change any of your three choices based on its response?</w:t>
      </w:r>
    </w:p>
    <w:p w14:paraId="4FEF27DC" w14:textId="7721DA15" w:rsidR="00AB7100" w:rsidRPr="00AB7100" w:rsidRDefault="00AB7100" w:rsidP="00AB7100">
      <w:pPr>
        <w:ind w:left="360"/>
        <w:jc w:val="left"/>
        <w:rPr>
          <w:rFonts w:ascii="Arial" w:hAnsi="Arial" w:cs="Arial"/>
          <w:lang w:val="en-US"/>
        </w:rPr>
      </w:pPr>
      <w:r w:rsidRPr="00AB7100">
        <w:rPr>
          <w:rFonts w:ascii="Arial" w:hAnsi="Arial" w:cs="Arial"/>
          <w:lang w:val="en-US"/>
        </w:rPr>
        <w:lastRenderedPageBreak/>
        <w:sym w:font="Wingdings" w:char="F0E0"/>
      </w:r>
      <w:r>
        <w:rPr>
          <w:rFonts w:ascii="Arial" w:hAnsi="Arial" w:cs="Arial"/>
          <w:lang w:val="en-US"/>
        </w:rPr>
        <w:t xml:space="preserve"> maybe Situation B </w:t>
      </w:r>
      <w:proofErr w:type="spellStart"/>
      <w:r>
        <w:rPr>
          <w:rFonts w:ascii="Arial" w:hAnsi="Arial" w:cs="Arial"/>
          <w:lang w:val="en-US"/>
        </w:rPr>
        <w:t>bc</w:t>
      </w:r>
      <w:proofErr w:type="spellEnd"/>
      <w:r>
        <w:rPr>
          <w:rFonts w:ascii="Arial" w:hAnsi="Arial" w:cs="Arial"/>
          <w:lang w:val="en-US"/>
        </w:rPr>
        <w:t xml:space="preserve"> it actually can destroy the whole project to use illegal data.</w:t>
      </w:r>
    </w:p>
    <w:sectPr w:rsidR="00AB7100" w:rsidRPr="00AB7100" w:rsidSect="00FF3AD7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23CA38" w14:textId="77777777" w:rsidR="00C524A6" w:rsidRDefault="00C524A6" w:rsidP="00D62C3C">
      <w:pPr>
        <w:spacing w:before="0" w:after="0" w:line="240" w:lineRule="auto"/>
      </w:pPr>
      <w:r>
        <w:separator/>
      </w:r>
    </w:p>
  </w:endnote>
  <w:endnote w:type="continuationSeparator" w:id="0">
    <w:p w14:paraId="030CFED2" w14:textId="77777777" w:rsidR="00C524A6" w:rsidRDefault="00C524A6" w:rsidP="00D62C3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3051C2" w14:textId="77777777" w:rsidR="00C524A6" w:rsidRDefault="00C524A6" w:rsidP="00D62C3C">
      <w:pPr>
        <w:spacing w:before="0" w:after="0" w:line="240" w:lineRule="auto"/>
      </w:pPr>
      <w:r>
        <w:separator/>
      </w:r>
    </w:p>
  </w:footnote>
  <w:footnote w:type="continuationSeparator" w:id="0">
    <w:p w14:paraId="58FEEDCA" w14:textId="77777777" w:rsidR="00C524A6" w:rsidRDefault="00C524A6" w:rsidP="00D62C3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95088"/>
    <w:multiLevelType w:val="hybridMultilevel"/>
    <w:tmpl w:val="6AE2F3E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A5528"/>
    <w:multiLevelType w:val="hybridMultilevel"/>
    <w:tmpl w:val="726E58B4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85487"/>
    <w:multiLevelType w:val="hybridMultilevel"/>
    <w:tmpl w:val="6E1ED80C"/>
    <w:lvl w:ilvl="0" w:tplc="62C47296">
      <w:start w:val="2"/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37D07439"/>
    <w:multiLevelType w:val="hybridMultilevel"/>
    <w:tmpl w:val="FD06518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71D0B"/>
    <w:multiLevelType w:val="hybridMultilevel"/>
    <w:tmpl w:val="238E73C8"/>
    <w:lvl w:ilvl="0" w:tplc="336286A8">
      <w:start w:val="1"/>
      <w:numFmt w:val="lowerLetter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67638"/>
    <w:multiLevelType w:val="hybridMultilevel"/>
    <w:tmpl w:val="419415E6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C78BE"/>
    <w:multiLevelType w:val="hybridMultilevel"/>
    <w:tmpl w:val="E5942488"/>
    <w:lvl w:ilvl="0" w:tplc="04070019">
      <w:start w:val="1"/>
      <w:numFmt w:val="lowerLetter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DE039D"/>
    <w:multiLevelType w:val="hybridMultilevel"/>
    <w:tmpl w:val="B9DCA152"/>
    <w:lvl w:ilvl="0" w:tplc="B7828CB6">
      <w:start w:val="1"/>
      <w:numFmt w:val="decimal"/>
      <w:lvlText w:val="(%1)"/>
      <w:lvlJc w:val="left"/>
      <w:pPr>
        <w:ind w:left="61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35" w:hanging="360"/>
      </w:pPr>
    </w:lvl>
    <w:lvl w:ilvl="2" w:tplc="0407001B" w:tentative="1">
      <w:start w:val="1"/>
      <w:numFmt w:val="lowerRoman"/>
      <w:lvlText w:val="%3."/>
      <w:lvlJc w:val="right"/>
      <w:pPr>
        <w:ind w:left="2055" w:hanging="180"/>
      </w:pPr>
    </w:lvl>
    <w:lvl w:ilvl="3" w:tplc="0407000F" w:tentative="1">
      <w:start w:val="1"/>
      <w:numFmt w:val="decimal"/>
      <w:lvlText w:val="%4."/>
      <w:lvlJc w:val="left"/>
      <w:pPr>
        <w:ind w:left="2775" w:hanging="360"/>
      </w:pPr>
    </w:lvl>
    <w:lvl w:ilvl="4" w:tplc="04070019" w:tentative="1">
      <w:start w:val="1"/>
      <w:numFmt w:val="lowerLetter"/>
      <w:lvlText w:val="%5."/>
      <w:lvlJc w:val="left"/>
      <w:pPr>
        <w:ind w:left="3495" w:hanging="360"/>
      </w:pPr>
    </w:lvl>
    <w:lvl w:ilvl="5" w:tplc="0407001B" w:tentative="1">
      <w:start w:val="1"/>
      <w:numFmt w:val="lowerRoman"/>
      <w:lvlText w:val="%6."/>
      <w:lvlJc w:val="right"/>
      <w:pPr>
        <w:ind w:left="4215" w:hanging="180"/>
      </w:pPr>
    </w:lvl>
    <w:lvl w:ilvl="6" w:tplc="0407000F" w:tentative="1">
      <w:start w:val="1"/>
      <w:numFmt w:val="decimal"/>
      <w:lvlText w:val="%7."/>
      <w:lvlJc w:val="left"/>
      <w:pPr>
        <w:ind w:left="4935" w:hanging="360"/>
      </w:pPr>
    </w:lvl>
    <w:lvl w:ilvl="7" w:tplc="04070019" w:tentative="1">
      <w:start w:val="1"/>
      <w:numFmt w:val="lowerLetter"/>
      <w:lvlText w:val="%8."/>
      <w:lvlJc w:val="left"/>
      <w:pPr>
        <w:ind w:left="5655" w:hanging="360"/>
      </w:pPr>
    </w:lvl>
    <w:lvl w:ilvl="8" w:tplc="0407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725F71F2"/>
    <w:multiLevelType w:val="hybridMultilevel"/>
    <w:tmpl w:val="301CFAE8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6E3539"/>
    <w:multiLevelType w:val="hybridMultilevel"/>
    <w:tmpl w:val="13ECB46A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695789">
    <w:abstractNumId w:val="5"/>
  </w:num>
  <w:num w:numId="2" w16cid:durableId="1056734982">
    <w:abstractNumId w:val="7"/>
  </w:num>
  <w:num w:numId="3" w16cid:durableId="1322083509">
    <w:abstractNumId w:val="2"/>
  </w:num>
  <w:num w:numId="4" w16cid:durableId="1637491863">
    <w:abstractNumId w:val="6"/>
  </w:num>
  <w:num w:numId="5" w16cid:durableId="1152600455">
    <w:abstractNumId w:val="9"/>
  </w:num>
  <w:num w:numId="6" w16cid:durableId="1104112775">
    <w:abstractNumId w:val="3"/>
  </w:num>
  <w:num w:numId="7" w16cid:durableId="1534229538">
    <w:abstractNumId w:val="8"/>
  </w:num>
  <w:num w:numId="8" w16cid:durableId="1106657283">
    <w:abstractNumId w:val="0"/>
  </w:num>
  <w:num w:numId="9" w16cid:durableId="440684587">
    <w:abstractNumId w:val="4"/>
  </w:num>
  <w:num w:numId="10" w16cid:durableId="11209964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24C"/>
    <w:rsid w:val="00082EA6"/>
    <w:rsid w:val="00095DB2"/>
    <w:rsid w:val="000E012C"/>
    <w:rsid w:val="0014424A"/>
    <w:rsid w:val="0020575B"/>
    <w:rsid w:val="002D424C"/>
    <w:rsid w:val="004A5E39"/>
    <w:rsid w:val="00573B2A"/>
    <w:rsid w:val="006349DE"/>
    <w:rsid w:val="006D7D67"/>
    <w:rsid w:val="007E2CF2"/>
    <w:rsid w:val="00810FDD"/>
    <w:rsid w:val="008E10A0"/>
    <w:rsid w:val="00AB7100"/>
    <w:rsid w:val="00B524B8"/>
    <w:rsid w:val="00C524A6"/>
    <w:rsid w:val="00C7591A"/>
    <w:rsid w:val="00CC22ED"/>
    <w:rsid w:val="00D62C3C"/>
    <w:rsid w:val="00FF3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B611"/>
  <w15:chartTrackingRefBased/>
  <w15:docId w15:val="{2E51642C-1E58-D046-A125-ABBB5914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="160" w:after="8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C3C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C3C"/>
    <w:pPr>
      <w:keepNext/>
      <w:keepLines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C3C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C3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C3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C3C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C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C3C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C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2C3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C3C"/>
  </w:style>
  <w:style w:type="paragraph" w:styleId="Footer">
    <w:name w:val="footer"/>
    <w:basedOn w:val="Normal"/>
    <w:link w:val="FooterChar"/>
    <w:uiPriority w:val="99"/>
    <w:unhideWhenUsed/>
    <w:rsid w:val="00D62C3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C3C"/>
  </w:style>
  <w:style w:type="table" w:styleId="TableGrid">
    <w:name w:val="Table Grid"/>
    <w:basedOn w:val="TableNormal"/>
    <w:uiPriority w:val="39"/>
    <w:rsid w:val="00D62C3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kobworkspace/Downloads/Scenario%201%20for%20Team-AI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Scenario 1 for Team-AI.dotx</Template>
  <TotalTime>22</TotalTime>
  <Pages>6</Pages>
  <Words>830</Words>
  <Characters>4734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Haensel, Jakob</cp:lastModifiedBy>
  <cp:revision>1</cp:revision>
  <dcterms:created xsi:type="dcterms:W3CDTF">2026-06-24T10:14:00Z</dcterms:created>
  <dcterms:modified xsi:type="dcterms:W3CDTF">2026-06-24T10:47:00Z</dcterms:modified>
</cp:coreProperties>
</file>